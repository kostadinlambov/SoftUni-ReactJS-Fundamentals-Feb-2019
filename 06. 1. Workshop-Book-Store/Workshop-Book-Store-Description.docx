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1CC" w:rsidRDefault="009239EC" w:rsidP="009239EC">
      <w:pPr>
        <w:pStyle w:val="Heading1"/>
        <w:jc w:val="center"/>
      </w:pPr>
      <w:r>
        <w:t>Workshop: Book Store</w:t>
      </w:r>
    </w:p>
    <w:p w:rsidR="009239EC" w:rsidRPr="009239EC" w:rsidRDefault="009239EC" w:rsidP="00D34DA0">
      <w:r>
        <w:rPr>
          <w:sz w:val="24"/>
          <w:szCs w:val="24"/>
        </w:rPr>
        <w:t xml:space="preserve">Workshop for the </w:t>
      </w:r>
      <w:hyperlink r:id="rId7" w:history="1">
        <w:r w:rsidRPr="009239EC">
          <w:rPr>
            <w:rStyle w:val="Hyperlink"/>
            <w:sz w:val="24"/>
            <w:szCs w:val="24"/>
          </w:rPr>
          <w:t>"ReactJS Fundamental</w:t>
        </w:r>
        <w:bookmarkStart w:id="0" w:name="_GoBack"/>
        <w:bookmarkEnd w:id="0"/>
        <w:r w:rsidRPr="009239EC">
          <w:rPr>
            <w:rStyle w:val="Hyperlink"/>
            <w:sz w:val="24"/>
            <w:szCs w:val="24"/>
          </w:rPr>
          <w:t>s course at SoftUni"</w:t>
        </w:r>
      </w:hyperlink>
    </w:p>
    <w:p w:rsidR="009239EC" w:rsidRDefault="009239EC" w:rsidP="009239EC">
      <w:pPr>
        <w:pStyle w:val="Heading2"/>
      </w:pPr>
      <w:r>
        <w:t>Overview</w:t>
      </w:r>
    </w:p>
    <w:p w:rsidR="009239EC" w:rsidRDefault="009239EC" w:rsidP="009239EC">
      <w:pPr>
        <w:rPr>
          <w:lang w:val="bg-BG"/>
        </w:rPr>
      </w:pPr>
      <w:r>
        <w:t xml:space="preserve">You have to create a </w:t>
      </w:r>
      <w:r w:rsidRPr="000D16DC">
        <w:rPr>
          <w:b/>
        </w:rPr>
        <w:t>ReactJS application</w:t>
      </w:r>
      <w:r>
        <w:t xml:space="preserve"> for a </w:t>
      </w:r>
      <w:r w:rsidRPr="000D16DC">
        <w:rPr>
          <w:b/>
        </w:rPr>
        <w:t>book store</w:t>
      </w:r>
      <w:r>
        <w:t xml:space="preserve">. In the application you must have </w:t>
      </w:r>
      <w:r w:rsidRPr="000D16DC">
        <w:rPr>
          <w:b/>
        </w:rPr>
        <w:t>admin functionality</w:t>
      </w:r>
      <w:r>
        <w:t xml:space="preserve"> (</w:t>
      </w:r>
      <w:r w:rsidRPr="000D16DC">
        <w:rPr>
          <w:b/>
        </w:rPr>
        <w:t>creating</w:t>
      </w:r>
      <w:r>
        <w:t xml:space="preserve"> a book, </w:t>
      </w:r>
      <w:r w:rsidRPr="000D16DC">
        <w:rPr>
          <w:b/>
        </w:rPr>
        <w:t>approving purchases</w:t>
      </w:r>
      <w:r>
        <w:t xml:space="preserve">, </w:t>
      </w:r>
      <w:r w:rsidRPr="000D16DC">
        <w:rPr>
          <w:b/>
        </w:rPr>
        <w:t>editing</w:t>
      </w:r>
      <w:r>
        <w:t xml:space="preserve"> and </w:t>
      </w:r>
      <w:r w:rsidRPr="000D16DC">
        <w:rPr>
          <w:b/>
        </w:rPr>
        <w:t>deleting</w:t>
      </w:r>
      <w:r>
        <w:t xml:space="preserve"> books). The </w:t>
      </w:r>
      <w:r w:rsidRPr="000D16DC">
        <w:rPr>
          <w:b/>
        </w:rPr>
        <w:t>logged users</w:t>
      </w:r>
      <w:r>
        <w:t xml:space="preserve"> can </w:t>
      </w:r>
      <w:r w:rsidRPr="000D16DC">
        <w:rPr>
          <w:b/>
        </w:rPr>
        <w:t>purchase books</w:t>
      </w:r>
      <w:r>
        <w:t xml:space="preserve">, leave </w:t>
      </w:r>
      <w:r w:rsidRPr="000D16DC">
        <w:rPr>
          <w:b/>
        </w:rPr>
        <w:t>reviews</w:t>
      </w:r>
      <w:r>
        <w:t xml:space="preserve">, </w:t>
      </w:r>
      <w:r w:rsidRPr="000D16DC">
        <w:rPr>
          <w:b/>
        </w:rPr>
        <w:t>like</w:t>
      </w:r>
      <w:r>
        <w:t xml:space="preserve"> a book, have a </w:t>
      </w:r>
      <w:r w:rsidRPr="000D16DC">
        <w:rPr>
          <w:b/>
        </w:rPr>
        <w:t xml:space="preserve">cart </w:t>
      </w:r>
      <w:r>
        <w:t xml:space="preserve">with currently purchased books. When opening their cart, they must be able to see </w:t>
      </w:r>
      <w:r w:rsidRPr="000D16DC">
        <w:rPr>
          <w:b/>
        </w:rPr>
        <w:t>all purchased books</w:t>
      </w:r>
      <w:r>
        <w:t xml:space="preserve"> and they must be able to </w:t>
      </w:r>
      <w:r w:rsidRPr="000D16DC">
        <w:rPr>
          <w:b/>
        </w:rPr>
        <w:t>complete their order</w:t>
      </w:r>
      <w:r>
        <w:t xml:space="preserve"> (after that </w:t>
      </w:r>
      <w:r w:rsidR="000D16DC">
        <w:t xml:space="preserve">an </w:t>
      </w:r>
      <w:r w:rsidR="000D16DC" w:rsidRPr="000D16DC">
        <w:rPr>
          <w:b/>
        </w:rPr>
        <w:t>order is created</w:t>
      </w:r>
      <w:r>
        <w:t xml:space="preserve"> and</w:t>
      </w:r>
      <w:r w:rsidR="000D16DC">
        <w:t xml:space="preserve"> the user</w:t>
      </w:r>
      <w:r>
        <w:t xml:space="preserve"> must wait for admins approval). The users should be able to see </w:t>
      </w:r>
      <w:r w:rsidRPr="000D16DC">
        <w:rPr>
          <w:b/>
        </w:rPr>
        <w:t>all of their orders</w:t>
      </w:r>
      <w:r>
        <w:t xml:space="preserve"> </w:t>
      </w:r>
      <w:r w:rsidR="000D16DC">
        <w:t xml:space="preserve">in a separate view </w:t>
      </w:r>
      <w:r>
        <w:t>with detailed information about them.</w:t>
      </w:r>
    </w:p>
    <w:p w:rsidR="009239EC" w:rsidRDefault="009239EC" w:rsidP="009239EC">
      <w:pPr>
        <w:pStyle w:val="Heading2"/>
      </w:pPr>
      <w:r>
        <w:t>Server</w:t>
      </w:r>
    </w:p>
    <w:p w:rsidR="009239EC" w:rsidRDefault="009239EC" w:rsidP="009239EC">
      <w:r>
        <w:t xml:space="preserve">You are </w:t>
      </w:r>
      <w:r w:rsidRPr="000D16DC">
        <w:rPr>
          <w:b/>
        </w:rPr>
        <w:t>given</w:t>
      </w:r>
      <w:r>
        <w:t xml:space="preserve"> a server with all the </w:t>
      </w:r>
      <w:r w:rsidRPr="000D16DC">
        <w:rPr>
          <w:b/>
        </w:rPr>
        <w:t>models</w:t>
      </w:r>
      <w:r>
        <w:t xml:space="preserve"> and </w:t>
      </w:r>
      <w:r w:rsidRPr="000D16DC">
        <w:rPr>
          <w:b/>
        </w:rPr>
        <w:t>configurations</w:t>
      </w:r>
      <w:r>
        <w:t xml:space="preserve"> you will need to create your react application. </w:t>
      </w:r>
      <w:r w:rsidRPr="000D16DC">
        <w:rPr>
          <w:b/>
        </w:rPr>
        <w:t>Explore the provided server</w:t>
      </w:r>
      <w:r w:rsidR="000D16DC" w:rsidRPr="000D16DC">
        <w:rPr>
          <w:b/>
        </w:rPr>
        <w:t>!</w:t>
      </w:r>
    </w:p>
    <w:p w:rsidR="009239EC" w:rsidRDefault="009239EC" w:rsidP="009239EC">
      <w:pPr>
        <w:pStyle w:val="Heading3"/>
      </w:pPr>
      <w:r>
        <w:t>Models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User</w:t>
      </w:r>
      <w:r>
        <w:t xml:space="preserve"> – email, username, password, roles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Book</w:t>
      </w:r>
      <w:r>
        <w:t xml:space="preserve"> – title, genres, author, description, price, likes, reviews, imageUrl</w:t>
      </w:r>
    </w:p>
    <w:p w:rsidR="009239EC" w:rsidRDefault="009239EC" w:rsidP="009239EC">
      <w:pPr>
        <w:pStyle w:val="ListParagraph"/>
        <w:numPr>
          <w:ilvl w:val="0"/>
          <w:numId w:val="18"/>
        </w:numPr>
      </w:pPr>
      <w:r w:rsidRPr="000D16DC">
        <w:rPr>
          <w:b/>
        </w:rPr>
        <w:t>Orders</w:t>
      </w:r>
      <w:r>
        <w:t xml:space="preserve"> – creator, products</w:t>
      </w:r>
      <w:r w:rsidR="000D16DC">
        <w:t>(books)</w:t>
      </w:r>
      <w:r>
        <w:t>, date, status ("Pending" || "Approved" || "</w:t>
      </w:r>
      <w:r w:rsidR="000D16DC">
        <w:t>Delivered</w:t>
      </w:r>
      <w:r>
        <w:t>")</w:t>
      </w:r>
    </w:p>
    <w:p w:rsidR="000D16DC" w:rsidRDefault="000D16DC" w:rsidP="000D16DC">
      <w:pPr>
        <w:pStyle w:val="Heading3"/>
      </w:pPr>
      <w:r>
        <w:t>Routes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'http://localhost:5000/auth/signip'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'http://localhost:5000/auth/login'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'http://localhost:5000/book/create'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'http://localhost:5000/book/edit/:id'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'http://localhost:5000/book/all'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'http://localhost:5000/book/review/:id'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'http://localhost:5000/book/like/:id'</w:t>
      </w:r>
    </w:p>
    <w:p w:rsidR="000D16DC" w:rsidRP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'http://localhost:5000/book/unlike/:id'</w:t>
      </w:r>
    </w:p>
    <w:p w:rsidR="000D16DC" w:rsidRDefault="000D16DC" w:rsidP="000D16DC">
      <w:pPr>
        <w:pStyle w:val="ListParagraph"/>
        <w:numPr>
          <w:ilvl w:val="0"/>
          <w:numId w:val="19"/>
        </w:numPr>
        <w:rPr>
          <w:rFonts w:ascii="Consolas" w:hAnsi="Consolas"/>
          <w:b/>
        </w:rPr>
      </w:pPr>
      <w:r w:rsidRPr="000D16DC">
        <w:rPr>
          <w:rFonts w:ascii="Consolas" w:hAnsi="Consolas"/>
          <w:b/>
        </w:rPr>
        <w:t>'http://localhost:5000/book/delete/:id'</w:t>
      </w:r>
    </w:p>
    <w:p w:rsidR="000D16DC" w:rsidRDefault="000D16DC" w:rsidP="000D16DC">
      <w:pPr>
        <w:pStyle w:val="Heading2"/>
      </w:pPr>
      <w:r>
        <w:t>Structure</w:t>
      </w:r>
    </w:p>
    <w:p w:rsidR="000D16DC" w:rsidRDefault="000D16DC" w:rsidP="000D16DC">
      <w:pPr>
        <w:pStyle w:val="Heading3"/>
      </w:pPr>
      <w:r>
        <w:t>Navigation</w:t>
      </w:r>
    </w:p>
    <w:p w:rsidR="000D16DC" w:rsidRDefault="000D16DC" w:rsidP="000D16DC">
      <w:r>
        <w:t>In the navigation bar, you must have the following links: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Home</w:t>
      </w:r>
      <w:r>
        <w:t xml:space="preserve"> – view the home page with all the books</w:t>
      </w:r>
    </w:p>
    <w:p w:rsidR="000D16DC" w:rsidRPr="000D16DC" w:rsidRDefault="000D16DC" w:rsidP="000D16DC">
      <w:pPr>
        <w:pStyle w:val="ListParagraph"/>
        <w:numPr>
          <w:ilvl w:val="0"/>
          <w:numId w:val="20"/>
        </w:numPr>
        <w:rPr>
          <w:b/>
        </w:rPr>
      </w:pPr>
      <w:r w:rsidRPr="000D16DC">
        <w:rPr>
          <w:b/>
        </w:rPr>
        <w:t>Login, Register, Logout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lastRenderedPageBreak/>
        <w:t>View orders</w:t>
      </w:r>
      <w:r>
        <w:t xml:space="preserve"> – logged-in users only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Cart</w:t>
      </w:r>
      <w:r>
        <w:t xml:space="preserve"> – logged-in users only</w:t>
      </w:r>
    </w:p>
    <w:p w:rsidR="000D16DC" w:rsidRDefault="000D16DC" w:rsidP="000D16DC">
      <w:pPr>
        <w:pStyle w:val="ListParagraph"/>
        <w:numPr>
          <w:ilvl w:val="0"/>
          <w:numId w:val="20"/>
        </w:numPr>
      </w:pPr>
      <w:r w:rsidRPr="000D16DC">
        <w:rPr>
          <w:b/>
        </w:rPr>
        <w:t>Create book</w:t>
      </w:r>
      <w:r>
        <w:t xml:space="preserve"> – admin only</w:t>
      </w:r>
    </w:p>
    <w:p w:rsidR="000D16DC" w:rsidRDefault="004D5B48" w:rsidP="000D16DC">
      <w:pPr>
        <w:pStyle w:val="ListParagraph"/>
        <w:numPr>
          <w:ilvl w:val="0"/>
          <w:numId w:val="20"/>
        </w:numPr>
      </w:pPr>
      <w:r>
        <w:rPr>
          <w:b/>
        </w:rPr>
        <w:t>Pending Orders</w:t>
      </w:r>
      <w:r w:rsidR="000D16DC">
        <w:t xml:space="preserve"> –</w:t>
      </w:r>
      <w:r w:rsidR="006B0935">
        <w:t xml:space="preserve"> admin </w:t>
      </w:r>
      <w:r w:rsidR="000D16DC">
        <w:t>only</w:t>
      </w:r>
    </w:p>
    <w:p w:rsidR="001A1D60" w:rsidRDefault="001A1D60" w:rsidP="001A1D60">
      <w:pPr>
        <w:pStyle w:val="Heading3"/>
      </w:pPr>
      <w:r>
        <w:t xml:space="preserve">Home </w:t>
      </w:r>
    </w:p>
    <w:p w:rsidR="001A1D60" w:rsidRDefault="001A1D60" w:rsidP="001A1D60">
      <w:r>
        <w:t xml:space="preserve">In the home page, list </w:t>
      </w:r>
      <w:r w:rsidRPr="001A1D60">
        <w:rPr>
          <w:b/>
        </w:rPr>
        <w:t>all existing</w:t>
      </w:r>
      <w:r>
        <w:t xml:space="preserve"> books. For each book </w:t>
      </w:r>
      <w:r w:rsidRPr="001A1D60">
        <w:rPr>
          <w:b/>
        </w:rPr>
        <w:t>display</w:t>
      </w:r>
      <w:r>
        <w:t xml:space="preserve"> its </w:t>
      </w:r>
      <w:r w:rsidRPr="001A1D60">
        <w:rPr>
          <w:b/>
        </w:rPr>
        <w:t>cover image</w:t>
      </w:r>
      <w:r>
        <w:t xml:space="preserve">, the </w:t>
      </w:r>
      <w:r w:rsidRPr="001A1D60">
        <w:rPr>
          <w:b/>
        </w:rPr>
        <w:t>description</w:t>
      </w:r>
      <w:r>
        <w:t xml:space="preserve">, </w:t>
      </w:r>
      <w:r w:rsidRPr="001A1D60">
        <w:rPr>
          <w:b/>
        </w:rPr>
        <w:t xml:space="preserve">buttons </w:t>
      </w:r>
      <w:r>
        <w:t>(</w:t>
      </w:r>
      <w:r w:rsidRPr="001A1D60">
        <w:rPr>
          <w:b/>
        </w:rPr>
        <w:t>Admin: edit, delete; Users: details</w:t>
      </w:r>
      <w:r>
        <w:rPr>
          <w:b/>
        </w:rPr>
        <w:t>, order</w:t>
      </w:r>
      <w:r>
        <w:t xml:space="preserve">) </w:t>
      </w:r>
    </w:p>
    <w:p w:rsidR="001A1D60" w:rsidRDefault="001A1D60" w:rsidP="001A1D60">
      <w:pPr>
        <w:pStyle w:val="Heading3"/>
      </w:pPr>
      <w:r>
        <w:t>Login/Register</w:t>
      </w:r>
    </w:p>
    <w:p w:rsidR="001A1D60" w:rsidRDefault="001A1D60" w:rsidP="001A1D60">
      <w:r>
        <w:t xml:space="preserve">Create a </w:t>
      </w:r>
      <w:r w:rsidRPr="001A1D60">
        <w:rPr>
          <w:b/>
        </w:rPr>
        <w:t xml:space="preserve">form </w:t>
      </w:r>
      <w:r>
        <w:t xml:space="preserve">with all the </w:t>
      </w:r>
      <w:r w:rsidRPr="001A1D60">
        <w:rPr>
          <w:b/>
        </w:rPr>
        <w:t>needed information</w:t>
      </w:r>
      <w:r>
        <w:t xml:space="preserve"> for </w:t>
      </w:r>
      <w:r w:rsidRPr="001A1D60">
        <w:rPr>
          <w:b/>
        </w:rPr>
        <w:t>creating/logging</w:t>
      </w:r>
      <w:r>
        <w:t xml:space="preserve"> </w:t>
      </w:r>
      <w:r w:rsidRPr="001A1D60">
        <w:rPr>
          <w:b/>
        </w:rPr>
        <w:t>a user</w:t>
      </w:r>
    </w:p>
    <w:p w:rsidR="001A1D60" w:rsidRDefault="001A1D60" w:rsidP="001A1D60">
      <w:pPr>
        <w:pStyle w:val="Heading3"/>
      </w:pPr>
      <w:r>
        <w:t>Orders</w:t>
      </w:r>
    </w:p>
    <w:p w:rsidR="001A1D60" w:rsidRDefault="001A1D60" w:rsidP="001A1D60">
      <w:r>
        <w:t xml:space="preserve">Here you should show </w:t>
      </w:r>
      <w:r w:rsidRPr="001A1D60">
        <w:rPr>
          <w:b/>
        </w:rPr>
        <w:t>all orders</w:t>
      </w:r>
      <w:r>
        <w:t xml:space="preserve"> of the currently logged user. An order is, when a </w:t>
      </w:r>
      <w:r w:rsidRPr="001A1D60">
        <w:rPr>
          <w:b/>
        </w:rPr>
        <w:t>user has added</w:t>
      </w:r>
      <w:r>
        <w:t xml:space="preserve"> </w:t>
      </w:r>
      <w:r w:rsidRPr="001A1D60">
        <w:rPr>
          <w:b/>
        </w:rPr>
        <w:t>one/many books</w:t>
      </w:r>
      <w:r>
        <w:t xml:space="preserve"> in his </w:t>
      </w:r>
      <w:r w:rsidRPr="001A1D60">
        <w:rPr>
          <w:b/>
        </w:rPr>
        <w:t>cart</w:t>
      </w:r>
      <w:r>
        <w:t xml:space="preserve">, and </w:t>
      </w:r>
      <w:r w:rsidRPr="001A1D60">
        <w:rPr>
          <w:b/>
        </w:rPr>
        <w:t>has pressed</w:t>
      </w:r>
      <w:r>
        <w:t xml:space="preserve"> the button </w:t>
      </w:r>
      <w:r w:rsidRPr="001A1D60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Checkout</w:t>
      </w:r>
      <w:r w:rsidRPr="001A1D60">
        <w:rPr>
          <w:rFonts w:ascii="Consolas" w:hAnsi="Consolas"/>
          <w:b/>
        </w:rPr>
        <w:t>"</w:t>
      </w:r>
      <w:r>
        <w:t xml:space="preserve">. Display the </w:t>
      </w:r>
      <w:r w:rsidRPr="001A1D60">
        <w:rPr>
          <w:b/>
        </w:rPr>
        <w:t>all orders</w:t>
      </w:r>
      <w:r>
        <w:t xml:space="preserve"> in a </w:t>
      </w:r>
      <w:r w:rsidRPr="001A1D60">
        <w:rPr>
          <w:b/>
        </w:rPr>
        <w:t xml:space="preserve">table </w:t>
      </w:r>
      <w:r>
        <w:t xml:space="preserve">with the following </w:t>
      </w:r>
      <w:r w:rsidRPr="001A1D60">
        <w:rPr>
          <w:b/>
        </w:rPr>
        <w:t>columns</w:t>
      </w:r>
      <w:r>
        <w:t>: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Order</w:t>
      </w:r>
      <w:r>
        <w:t>: the number of the order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Date</w:t>
      </w:r>
      <w:r>
        <w:t>: the date the order was created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Total</w:t>
      </w:r>
      <w:r>
        <w:t>: the total price for the order (all books)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Status</w:t>
      </w:r>
      <w:r>
        <w:t>: the current status of the order (default: pending)</w:t>
      </w:r>
    </w:p>
    <w:p w:rsidR="001A1D60" w:rsidRDefault="001A1D60" w:rsidP="001A1D60">
      <w:pPr>
        <w:pStyle w:val="ListParagraph"/>
        <w:numPr>
          <w:ilvl w:val="0"/>
          <w:numId w:val="21"/>
        </w:numPr>
      </w:pPr>
      <w:r w:rsidRPr="001A1D60">
        <w:rPr>
          <w:b/>
        </w:rPr>
        <w:t>View</w:t>
      </w:r>
      <w:r>
        <w:t>: button to see the details of the order</w:t>
      </w:r>
      <w:r w:rsidR="004D5B48">
        <w:t xml:space="preserve"> (create a </w:t>
      </w:r>
      <w:r w:rsidR="004D5B48" w:rsidRPr="004D5B48">
        <w:rPr>
          <w:b/>
        </w:rPr>
        <w:t>separate view</w:t>
      </w:r>
      <w:r w:rsidR="004D5B48">
        <w:t xml:space="preserve">, which displays the </w:t>
      </w:r>
      <w:r w:rsidR="004D5B48" w:rsidRPr="004D5B48">
        <w:rPr>
          <w:b/>
        </w:rPr>
        <w:t>content</w:t>
      </w:r>
      <w:r w:rsidR="004D5B48">
        <w:t xml:space="preserve"> of the order: </w:t>
      </w:r>
      <w:r w:rsidR="004D5B48" w:rsidRPr="004D5B48">
        <w:rPr>
          <w:b/>
        </w:rPr>
        <w:t>all the books with title, price</w:t>
      </w:r>
      <w:r w:rsidR="004D5B48">
        <w:t>)</w:t>
      </w:r>
    </w:p>
    <w:p w:rsidR="001A1D60" w:rsidRDefault="001A1D60" w:rsidP="001A1D60">
      <w:pPr>
        <w:pStyle w:val="Heading3"/>
      </w:pPr>
      <w:r>
        <w:t>Cart</w:t>
      </w:r>
    </w:p>
    <w:p w:rsidR="001A1D60" w:rsidRDefault="001A1D60" w:rsidP="001A1D60">
      <w:r>
        <w:t xml:space="preserve">Here you have to display </w:t>
      </w:r>
      <w:r w:rsidRPr="004D5B48">
        <w:rPr>
          <w:b/>
        </w:rPr>
        <w:t>all the books</w:t>
      </w:r>
      <w:r>
        <w:t xml:space="preserve"> that the </w:t>
      </w:r>
      <w:r w:rsidRPr="004D5B48">
        <w:rPr>
          <w:b/>
        </w:rPr>
        <w:t>currently logged user</w:t>
      </w:r>
      <w:r>
        <w:t xml:space="preserve"> has added. You should have a </w:t>
      </w:r>
      <w:r w:rsidRPr="004D5B48">
        <w:rPr>
          <w:rFonts w:ascii="Consolas" w:hAnsi="Consolas"/>
          <w:b/>
        </w:rPr>
        <w:t>"Che</w:t>
      </w:r>
      <w:r w:rsidR="004D5B48" w:rsidRPr="004D5B48">
        <w:rPr>
          <w:rFonts w:ascii="Consolas" w:hAnsi="Consolas"/>
          <w:b/>
        </w:rPr>
        <w:t>c</w:t>
      </w:r>
      <w:r w:rsidRPr="004D5B48">
        <w:rPr>
          <w:rFonts w:ascii="Consolas" w:hAnsi="Consolas"/>
          <w:b/>
        </w:rPr>
        <w:t>kout"</w:t>
      </w:r>
      <w:r>
        <w:t xml:space="preserve"> button, which </w:t>
      </w:r>
      <w:r w:rsidRPr="004D5B48">
        <w:rPr>
          <w:b/>
        </w:rPr>
        <w:t>clears the cart</w:t>
      </w:r>
      <w:r>
        <w:t xml:space="preserve"> and </w:t>
      </w:r>
      <w:r w:rsidRPr="004D5B48">
        <w:rPr>
          <w:b/>
        </w:rPr>
        <w:t>creates an order</w:t>
      </w:r>
      <w:r w:rsidR="004D5B48">
        <w:t xml:space="preserve">. In the bottom </w:t>
      </w:r>
      <w:r w:rsidR="004D5B48" w:rsidRPr="004D5B48">
        <w:rPr>
          <w:b/>
        </w:rPr>
        <w:t>display the total price</w:t>
      </w:r>
      <w:r w:rsidR="004D5B48">
        <w:t xml:space="preserve"> for </w:t>
      </w:r>
      <w:r w:rsidR="004D5B48" w:rsidRPr="004D5B48">
        <w:rPr>
          <w:b/>
        </w:rPr>
        <w:t>all the books</w:t>
      </w:r>
      <w:r w:rsidR="004D5B48">
        <w:t xml:space="preserve"> in the cart</w:t>
      </w:r>
    </w:p>
    <w:p w:rsidR="004D5B48" w:rsidRDefault="004D5B48" w:rsidP="004D5B48">
      <w:pPr>
        <w:pStyle w:val="Heading3"/>
      </w:pPr>
      <w:r>
        <w:t>Book Details</w:t>
      </w:r>
    </w:p>
    <w:p w:rsidR="004D5B48" w:rsidRDefault="004D5B48" w:rsidP="004D5B48">
      <w:pPr>
        <w:rPr>
          <w:b/>
        </w:rPr>
      </w:pPr>
      <w:r>
        <w:t xml:space="preserve">Display </w:t>
      </w:r>
      <w:r w:rsidRPr="004D5B48">
        <w:rPr>
          <w:b/>
        </w:rPr>
        <w:t>all the information</w:t>
      </w:r>
      <w:r>
        <w:t xml:space="preserve"> about the book, add a </w:t>
      </w:r>
      <w:r w:rsidRPr="004D5B48">
        <w:rPr>
          <w:rFonts w:ascii="Consolas" w:hAnsi="Consolas"/>
          <w:b/>
        </w:rPr>
        <w:t>"Like"</w:t>
      </w:r>
      <w:r>
        <w:t xml:space="preserve"> button and a separate paragraph showing </w:t>
      </w:r>
      <w:r w:rsidRPr="004D5B48">
        <w:rPr>
          <w:b/>
        </w:rPr>
        <w:t>all the likes of the book</w:t>
      </w:r>
      <w:r>
        <w:t xml:space="preserve">, add an </w:t>
      </w:r>
      <w:r w:rsidRPr="004D5B48">
        <w:rPr>
          <w:rFonts w:ascii="Consolas" w:hAnsi="Consolas"/>
          <w:b/>
        </w:rPr>
        <w:t>"Order"</w:t>
      </w:r>
      <w:r>
        <w:t xml:space="preserve"> button, which </w:t>
      </w:r>
      <w:r w:rsidRPr="004D5B48">
        <w:rPr>
          <w:b/>
        </w:rPr>
        <w:t>adds the current book</w:t>
      </w:r>
      <w:r>
        <w:t xml:space="preserve"> to the </w:t>
      </w:r>
      <w:r w:rsidRPr="004D5B48">
        <w:rPr>
          <w:b/>
        </w:rPr>
        <w:t>cart</w:t>
      </w:r>
      <w:r>
        <w:t xml:space="preserve"> of the user, add a </w:t>
      </w:r>
      <w:r w:rsidRPr="004D5B48">
        <w:rPr>
          <w:b/>
        </w:rPr>
        <w:t>textarea</w:t>
      </w:r>
      <w:r>
        <w:t xml:space="preserve"> and a button </w:t>
      </w:r>
      <w:r w:rsidRPr="004D5B48">
        <w:rPr>
          <w:rFonts w:ascii="Consolas" w:hAnsi="Consolas"/>
          <w:b/>
        </w:rPr>
        <w:t>"Submit Review"</w:t>
      </w:r>
      <w:r>
        <w:t xml:space="preserve">. Add a section to </w:t>
      </w:r>
      <w:r w:rsidRPr="004D5B48">
        <w:rPr>
          <w:b/>
        </w:rPr>
        <w:t xml:space="preserve">display all the reviews </w:t>
      </w:r>
    </w:p>
    <w:p w:rsidR="004D5B48" w:rsidRDefault="004D5B48" w:rsidP="004D5B48">
      <w:pPr>
        <w:pStyle w:val="Heading3"/>
      </w:pPr>
      <w:r>
        <w:t>Create Book (Admin Only)</w:t>
      </w:r>
    </w:p>
    <w:p w:rsidR="004D5B48" w:rsidRDefault="004D5B48" w:rsidP="004D5B48">
      <w:r>
        <w:t>Create a form requiring all the information you need to create a book</w:t>
      </w:r>
    </w:p>
    <w:p w:rsidR="004D5B48" w:rsidRDefault="004D5B48" w:rsidP="004D5B48">
      <w:pPr>
        <w:pStyle w:val="Heading3"/>
      </w:pPr>
      <w:r>
        <w:t>Pending Orders (Admin Only)</w:t>
      </w:r>
    </w:p>
    <w:p w:rsidR="004D5B48" w:rsidRDefault="004D5B48" w:rsidP="004D5B48">
      <w:r>
        <w:t xml:space="preserve">List all the </w:t>
      </w:r>
      <w:r w:rsidRPr="004D5B48">
        <w:rPr>
          <w:b/>
        </w:rPr>
        <w:t>pending orders</w:t>
      </w:r>
      <w:r>
        <w:t xml:space="preserve">, with </w:t>
      </w:r>
      <w:r w:rsidRPr="004D5B48">
        <w:rPr>
          <w:b/>
        </w:rPr>
        <w:t>some information about them</w:t>
      </w:r>
      <w:r>
        <w:t xml:space="preserve"> and a button </w:t>
      </w:r>
      <w:r w:rsidRPr="004D5B48">
        <w:rPr>
          <w:rFonts w:ascii="Consolas" w:hAnsi="Consolas"/>
          <w:b/>
        </w:rPr>
        <w:t>"Approve"</w:t>
      </w:r>
      <w:r>
        <w:t xml:space="preserve">. When the </w:t>
      </w:r>
      <w:r w:rsidRPr="004D5B48">
        <w:rPr>
          <w:b/>
        </w:rPr>
        <w:t>button is clicked</w:t>
      </w:r>
      <w:r>
        <w:t xml:space="preserve">, the </w:t>
      </w:r>
      <w:r w:rsidRPr="004D5B48">
        <w:rPr>
          <w:b/>
        </w:rPr>
        <w:t>status</w:t>
      </w:r>
      <w:r>
        <w:t xml:space="preserve"> of the order </w:t>
      </w:r>
      <w:r w:rsidRPr="004D5B48">
        <w:rPr>
          <w:b/>
        </w:rPr>
        <w:t>must change</w:t>
      </w:r>
      <w:r>
        <w:t>.</w:t>
      </w:r>
    </w:p>
    <w:p w:rsidR="004D5B48" w:rsidRDefault="004D5B48" w:rsidP="004D5B48">
      <w:pPr>
        <w:pStyle w:val="Heading3"/>
      </w:pPr>
      <w:r>
        <w:lastRenderedPageBreak/>
        <w:t>Edit Book (Admin Only)</w:t>
      </w:r>
    </w:p>
    <w:p w:rsidR="004D5B48" w:rsidRDefault="004D5B48" w:rsidP="004D5B48">
      <w:r>
        <w:t xml:space="preserve">Create a </w:t>
      </w:r>
      <w:r w:rsidRPr="004D5B48">
        <w:rPr>
          <w:b/>
        </w:rPr>
        <w:t>form</w:t>
      </w:r>
      <w:r>
        <w:t xml:space="preserve">; fill it with the </w:t>
      </w:r>
      <w:r w:rsidRPr="004D5B48">
        <w:rPr>
          <w:b/>
        </w:rPr>
        <w:t>info of the book</w:t>
      </w:r>
      <w:r>
        <w:t xml:space="preserve">. When clicking on the </w:t>
      </w:r>
      <w:r w:rsidRPr="004D5B48">
        <w:rPr>
          <w:rFonts w:ascii="Consolas" w:hAnsi="Consolas"/>
          <w:b/>
        </w:rPr>
        <w:t xml:space="preserve">"Edit" </w:t>
      </w:r>
      <w:r>
        <w:t xml:space="preserve">button, </w:t>
      </w:r>
      <w:r w:rsidRPr="004D5B48">
        <w:rPr>
          <w:b/>
        </w:rPr>
        <w:t>submit all changes</w:t>
      </w:r>
      <w:r>
        <w:t xml:space="preserve"> (if any)</w:t>
      </w:r>
    </w:p>
    <w:p w:rsidR="004D5B48" w:rsidRDefault="004D5B48" w:rsidP="004D5B48">
      <w:pPr>
        <w:pStyle w:val="Heading3"/>
      </w:pPr>
      <w:r>
        <w:t>Delete Book (Admin Only)</w:t>
      </w:r>
    </w:p>
    <w:p w:rsidR="006B0935" w:rsidRDefault="006B0935" w:rsidP="006B0935">
      <w:r>
        <w:t xml:space="preserve">Create a </w:t>
      </w:r>
      <w:r w:rsidRPr="006B0935">
        <w:rPr>
          <w:b/>
        </w:rPr>
        <w:t>form</w:t>
      </w:r>
      <w:r>
        <w:t xml:space="preserve"> with </w:t>
      </w:r>
      <w:r w:rsidRPr="006B0935">
        <w:rPr>
          <w:b/>
        </w:rPr>
        <w:t>disabled inputs</w:t>
      </w:r>
      <w:r>
        <w:t xml:space="preserve">. When clicking on the </w:t>
      </w:r>
      <w:r w:rsidRPr="006B0935">
        <w:rPr>
          <w:rFonts w:ascii="Consolas" w:hAnsi="Consolas"/>
          <w:b/>
        </w:rPr>
        <w:t>"Delete"</w:t>
      </w:r>
      <w:r>
        <w:t xml:space="preserve"> button, </w:t>
      </w:r>
      <w:r w:rsidRPr="006B0935">
        <w:rPr>
          <w:b/>
        </w:rPr>
        <w:t>remove the book</w:t>
      </w:r>
      <w:r>
        <w:t xml:space="preserve"> from the database</w:t>
      </w:r>
    </w:p>
    <w:p w:rsidR="00E641DC" w:rsidRDefault="00E641DC" w:rsidP="00E641DC">
      <w:pPr>
        <w:pStyle w:val="Heading2"/>
      </w:pPr>
      <w:r>
        <w:t>Sample Pictures</w:t>
      </w:r>
    </w:p>
    <w:p w:rsidR="00E641DC" w:rsidRDefault="00E641DC" w:rsidP="00E641DC">
      <w:pPr>
        <w:pStyle w:val="Heading3"/>
      </w:pPr>
      <w:r>
        <w:t>Home Page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339B0B2F" wp14:editId="590698EB">
            <wp:extent cx="4277093" cy="25146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337" cy="2532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Register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1B73179E" wp14:editId="42EBBC7B">
            <wp:extent cx="4274820" cy="2495992"/>
            <wp:effectExtent l="19050" t="19050" r="11430" b="1905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21" cy="250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lastRenderedPageBreak/>
        <w:t>Login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312E866D" wp14:editId="3E701B09">
            <wp:extent cx="5464860" cy="3169920"/>
            <wp:effectExtent l="19050" t="19050" r="21590" b="1143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1" cy="318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Create Book (Admin Only)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51270E7F" wp14:editId="3B838FC1">
            <wp:extent cx="5463540" cy="3190067"/>
            <wp:effectExtent l="19050" t="19050" r="22860" b="1079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093" cy="319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/>
    <w:p w:rsidR="00E641DC" w:rsidRDefault="00E641DC" w:rsidP="00E641DC"/>
    <w:p w:rsidR="00E641DC" w:rsidRDefault="00E641DC" w:rsidP="00E641DC">
      <w:pPr>
        <w:pStyle w:val="Heading3"/>
      </w:pPr>
      <w:r>
        <w:lastRenderedPageBreak/>
        <w:t>Details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0C41156D" wp14:editId="3405B8C2">
            <wp:extent cx="5463540" cy="3421248"/>
            <wp:effectExtent l="19050" t="19050" r="22860" b="2730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77" cy="343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Cart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4E1BA2EF" wp14:editId="667DC3EC">
            <wp:extent cx="5463540" cy="3446805"/>
            <wp:effectExtent l="19050" t="19050" r="22860" b="203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070" cy="3450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lastRenderedPageBreak/>
        <w:t>Pending Orders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2EF87F75" wp14:editId="13A26B62">
            <wp:extent cx="5234940" cy="3188493"/>
            <wp:effectExtent l="19050" t="19050" r="22860" b="1206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182" cy="319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1DC" w:rsidRDefault="00E641DC" w:rsidP="00E641DC">
      <w:pPr>
        <w:pStyle w:val="Heading3"/>
      </w:pPr>
      <w:r>
        <w:t>My Orders</w:t>
      </w:r>
    </w:p>
    <w:p w:rsidR="00E641DC" w:rsidRDefault="00E641DC" w:rsidP="00E641DC">
      <w:r>
        <w:rPr>
          <w:noProof/>
          <w:lang w:val="bg-BG" w:eastAsia="bg-BG"/>
        </w:rPr>
        <w:drawing>
          <wp:inline distT="0" distB="0" distL="0" distR="0" wp14:anchorId="2512DC37" wp14:editId="106396D0">
            <wp:extent cx="5271776" cy="3223260"/>
            <wp:effectExtent l="19050" t="19050" r="24130" b="152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527" cy="3224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92D" w:rsidRDefault="00BE692D" w:rsidP="00E641DC"/>
    <w:p w:rsidR="00BE692D" w:rsidRDefault="00BE692D" w:rsidP="00E641DC"/>
    <w:p w:rsidR="00BE692D" w:rsidRDefault="00BE692D" w:rsidP="00BE692D">
      <w:pPr>
        <w:pStyle w:val="Heading3"/>
      </w:pPr>
      <w:r>
        <w:lastRenderedPageBreak/>
        <w:t>Store</w:t>
      </w:r>
    </w:p>
    <w:p w:rsidR="00BE692D" w:rsidRPr="00BE692D" w:rsidRDefault="00BE692D" w:rsidP="00BE692D">
      <w:r>
        <w:rPr>
          <w:noProof/>
          <w:lang w:val="bg-BG" w:eastAsia="bg-BG"/>
        </w:rPr>
        <w:drawing>
          <wp:inline distT="0" distB="0" distL="0" distR="0" wp14:anchorId="789B3545" wp14:editId="62380C8F">
            <wp:extent cx="5972810" cy="3656330"/>
            <wp:effectExtent l="19050" t="19050" r="27940" b="203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0935" w:rsidRPr="006B0935" w:rsidRDefault="006B0935" w:rsidP="006B0935">
      <w:pPr>
        <w:pStyle w:val="Heading2"/>
      </w:pPr>
      <w:r>
        <w:t>Implement Error Handling and add Notifications</w:t>
      </w:r>
    </w:p>
    <w:sectPr w:rsidR="006B0935" w:rsidRPr="006B0935">
      <w:footerReference w:type="default" r:id="rId1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A73" w:rsidRDefault="00B33A73" w:rsidP="006B0935">
      <w:pPr>
        <w:spacing w:before="0" w:after="0" w:line="240" w:lineRule="auto"/>
      </w:pPr>
      <w:r>
        <w:separator/>
      </w:r>
    </w:p>
  </w:endnote>
  <w:endnote w:type="continuationSeparator" w:id="0">
    <w:p w:rsidR="00B33A73" w:rsidRDefault="00B33A73" w:rsidP="006B09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935" w:rsidRPr="00AC77AD" w:rsidRDefault="006B0935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D16622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B0935" w:rsidRPr="008C2B83" w:rsidRDefault="006B0935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34DA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34D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6B0935" w:rsidRPr="008C2B83" w:rsidRDefault="006B0935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34DA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34D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B0935" w:rsidRDefault="006B0935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6B0935" w:rsidRDefault="006B0935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0935" w:rsidRDefault="006B0935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B0935" w:rsidRDefault="006B0935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20F6AC6" wp14:editId="5480174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09E79E" wp14:editId="040776A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FF834" wp14:editId="55C1AF5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6F9AC2" wp14:editId="0E90C04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2CEEF5" wp14:editId="70D82051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5CB22C" wp14:editId="352C0772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26627F" wp14:editId="5C9DAA48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9A67A5" wp14:editId="6986F67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A9FEAE" wp14:editId="099C560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9DAF26" wp14:editId="355525C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B0935" w:rsidRDefault="006B0935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B0935" w:rsidRDefault="006B0935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0F6AC6" wp14:editId="5480174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09E79E" wp14:editId="040776A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5FF834" wp14:editId="55C1AF5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6F9AC2" wp14:editId="0E90C04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2CEEF5" wp14:editId="70D82051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5CB22C" wp14:editId="352C0772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26627F" wp14:editId="5C9DAA48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9A67A5" wp14:editId="6986F67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A9FEAE" wp14:editId="099C560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9DAF26" wp14:editId="355525C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6B0935" w:rsidRDefault="006B09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A73" w:rsidRDefault="00B33A73" w:rsidP="006B0935">
      <w:pPr>
        <w:spacing w:before="0" w:after="0" w:line="240" w:lineRule="auto"/>
      </w:pPr>
      <w:r>
        <w:separator/>
      </w:r>
    </w:p>
  </w:footnote>
  <w:footnote w:type="continuationSeparator" w:id="0">
    <w:p w:rsidR="00B33A73" w:rsidRDefault="00B33A73" w:rsidP="006B09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FF36FC"/>
    <w:multiLevelType w:val="hybridMultilevel"/>
    <w:tmpl w:val="27901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55490"/>
    <w:multiLevelType w:val="hybridMultilevel"/>
    <w:tmpl w:val="CE1EF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AA5934"/>
    <w:multiLevelType w:val="hybridMultilevel"/>
    <w:tmpl w:val="B4E2C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0A2B94"/>
    <w:multiLevelType w:val="hybridMultilevel"/>
    <w:tmpl w:val="EC44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16"/>
  </w:num>
  <w:num w:numId="11">
    <w:abstractNumId w:val="19"/>
  </w:num>
  <w:num w:numId="12">
    <w:abstractNumId w:val="10"/>
  </w:num>
  <w:num w:numId="13">
    <w:abstractNumId w:val="6"/>
  </w:num>
  <w:num w:numId="14">
    <w:abstractNumId w:val="11"/>
  </w:num>
  <w:num w:numId="15">
    <w:abstractNumId w:val="20"/>
  </w:num>
  <w:num w:numId="16">
    <w:abstractNumId w:val="15"/>
  </w:num>
  <w:num w:numId="17">
    <w:abstractNumId w:val="3"/>
  </w:num>
  <w:num w:numId="18">
    <w:abstractNumId w:val="7"/>
  </w:num>
  <w:num w:numId="19">
    <w:abstractNumId w:val="17"/>
  </w:num>
  <w:num w:numId="20">
    <w:abstractNumId w:val="1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897"/>
    <w:rsid w:val="000D16DC"/>
    <w:rsid w:val="00187EF5"/>
    <w:rsid w:val="001A1D60"/>
    <w:rsid w:val="00460287"/>
    <w:rsid w:val="004D5B48"/>
    <w:rsid w:val="006B0935"/>
    <w:rsid w:val="009239EC"/>
    <w:rsid w:val="00950AD0"/>
    <w:rsid w:val="009801CC"/>
    <w:rsid w:val="00B33A73"/>
    <w:rsid w:val="00BB4897"/>
    <w:rsid w:val="00BE692D"/>
    <w:rsid w:val="00D242F1"/>
    <w:rsid w:val="00D34DA0"/>
    <w:rsid w:val="00E6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CC647D-8B17-4AC2-B0BE-B98DC911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92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692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E692D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92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92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92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92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692D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E692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E692D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92D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BE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92D"/>
  </w:style>
  <w:style w:type="paragraph" w:styleId="Footer">
    <w:name w:val="footer"/>
    <w:basedOn w:val="Normal"/>
    <w:link w:val="FooterChar"/>
    <w:uiPriority w:val="99"/>
    <w:unhideWhenUsed/>
    <w:rsid w:val="00BE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92D"/>
  </w:style>
  <w:style w:type="paragraph" w:styleId="BalloonText">
    <w:name w:val="Balloon Text"/>
    <w:basedOn w:val="Normal"/>
    <w:link w:val="BalloonTextChar"/>
    <w:uiPriority w:val="99"/>
    <w:semiHidden/>
    <w:unhideWhenUsed/>
    <w:rsid w:val="00BE6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9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692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6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692D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BE69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E692D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BE692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BE692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BE6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E692D"/>
  </w:style>
  <w:style w:type="table" w:customStyle="1" w:styleId="TableGrid1">
    <w:name w:val="Table Grid1"/>
    <w:basedOn w:val="TableNormal"/>
    <w:next w:val="TableGrid"/>
    <w:uiPriority w:val="59"/>
    <w:rsid w:val="00BE6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E692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6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opencourses/reactjs-fundamentals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60</TotalTime>
  <Pages>7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Kiril Kirilov</cp:lastModifiedBy>
  <cp:revision>5</cp:revision>
  <dcterms:created xsi:type="dcterms:W3CDTF">2019-02-25T16:29:00Z</dcterms:created>
  <dcterms:modified xsi:type="dcterms:W3CDTF">2019-02-27T15:03:00Z</dcterms:modified>
</cp:coreProperties>
</file>